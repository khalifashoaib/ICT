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9625682" w:displacedByCustomXml="next"/>
    <w:bookmarkEnd w:id="0" w:displacedByCustomXml="next"/>
    <w:sdt>
      <w:sdtPr>
        <w:rPr>
          <w:color w:val="141414" w:themeColor="accent1"/>
        </w:rPr>
        <w:id w:val="-1555297155"/>
        <w:docPartObj>
          <w:docPartGallery w:val="Cover Pages"/>
          <w:docPartUnique/>
        </w:docPartObj>
      </w:sdtPr>
      <w:sdtEndPr>
        <w:rPr>
          <w:color w:val="404040" w:themeColor="text1" w:themeTint="BF"/>
        </w:rPr>
      </w:sdtEndPr>
      <w:sdtContent>
        <w:p w14:paraId="728F4F6A" w14:textId="7A1AD627" w:rsidR="00061465" w:rsidRDefault="00061465">
          <w:pPr>
            <w:pStyle w:val="NoSpacing"/>
            <w:spacing w:before="1540" w:after="240"/>
            <w:jc w:val="center"/>
            <w:rPr>
              <w:color w:val="14141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0070C0"/>
              <w:sz w:val="72"/>
              <w:szCs w:val="72"/>
            </w:rPr>
            <w:alias w:val="Title"/>
            <w:tag w:val=""/>
            <w:id w:val="1735040861"/>
            <w:placeholder>
              <w:docPart w:val="EC4017F5BC98483CBF5DA42AF9865F9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EE6811A" w14:textId="2618044C" w:rsidR="00061465" w:rsidRPr="00061465" w:rsidRDefault="00061465">
              <w:pPr>
                <w:pStyle w:val="NoSpacing"/>
                <w:pBdr>
                  <w:top w:val="single" w:sz="6" w:space="6" w:color="141414" w:themeColor="accent1"/>
                  <w:bottom w:val="single" w:sz="6" w:space="6" w:color="14141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70C0"/>
                  <w:sz w:val="80"/>
                  <w:szCs w:val="80"/>
                </w:rPr>
              </w:pPr>
              <w:r w:rsidRPr="00061465">
                <w:rPr>
                  <w:rFonts w:asciiTheme="majorHAnsi" w:eastAsiaTheme="majorEastAsia" w:hAnsiTheme="majorHAnsi" w:cstheme="majorBidi"/>
                  <w:caps/>
                  <w:color w:val="0070C0"/>
                  <w:sz w:val="72"/>
                  <w:szCs w:val="72"/>
                </w:rPr>
                <w:t>AVIATION BRANDING JOURNEY</w:t>
              </w:r>
            </w:p>
          </w:sdtContent>
        </w:sdt>
        <w:sdt>
          <w:sdtPr>
            <w:rPr>
              <w:color w:val="0070C0"/>
              <w:sz w:val="28"/>
              <w:szCs w:val="28"/>
            </w:rPr>
            <w:alias w:val="Subtitle"/>
            <w:tag w:val=""/>
            <w:id w:val="328029620"/>
            <w:placeholder>
              <w:docPart w:val="4E1D504D90F349BA90EB1FD692D9DA2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BF3BC5A" w14:textId="5B960C23" w:rsidR="00061465" w:rsidRPr="00061465" w:rsidRDefault="00061465">
              <w:pPr>
                <w:pStyle w:val="NoSpacing"/>
                <w:jc w:val="center"/>
                <w:rPr>
                  <w:color w:val="0070C0"/>
                  <w:sz w:val="28"/>
                  <w:szCs w:val="28"/>
                </w:rPr>
              </w:pPr>
              <w:r w:rsidRPr="00061465">
                <w:rPr>
                  <w:color w:val="0070C0"/>
                  <w:sz w:val="28"/>
                  <w:szCs w:val="28"/>
                </w:rPr>
                <w:t>Ap</w:t>
              </w:r>
              <w:r>
                <w:rPr>
                  <w:color w:val="0070C0"/>
                  <w:sz w:val="28"/>
                  <w:szCs w:val="28"/>
                </w:rPr>
                <w:t>p</w:t>
              </w:r>
              <w:r w:rsidRPr="00061465">
                <w:rPr>
                  <w:color w:val="0070C0"/>
                  <w:sz w:val="28"/>
                  <w:szCs w:val="28"/>
                </w:rPr>
                <w:t>lication of ICT</w:t>
              </w:r>
            </w:p>
          </w:sdtContent>
        </w:sdt>
        <w:p w14:paraId="008DB6EB" w14:textId="143CD2AB" w:rsidR="00061465" w:rsidRDefault="00061465">
          <w:pPr>
            <w:pStyle w:val="NoSpacing"/>
            <w:spacing w:before="480"/>
            <w:jc w:val="center"/>
            <w:rPr>
              <w:color w:val="141414" w:themeColor="accent1"/>
            </w:rPr>
          </w:pPr>
          <w:r>
            <w:rPr>
              <w:noProof/>
            </w:rPr>
            <w:drawing>
              <wp:inline distT="0" distB="0" distL="0" distR="0" wp14:anchorId="0182F79B" wp14:editId="2EB5EC73">
                <wp:extent cx="758723" cy="478790"/>
                <wp:effectExtent l="0" t="0" r="0" b="0"/>
                <wp:docPr id="19" name="Picture 19" descr="A blue logo on a black background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blue logo on a black background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723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4141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331CC8" wp14:editId="0DE4107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7FC5F1" w14:textId="025606FE" w:rsidR="00061465" w:rsidRPr="00061465" w:rsidRDefault="0000000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0070C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061465" w:rsidRPr="00061465">
                                      <w:rPr>
                                        <w:cap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SEPTEMBER</w:t>
                                    </w:r>
                                  </w:sdtContent>
                                </w:sdt>
                                <w:r w:rsidR="00061465" w:rsidRPr="00061465">
                                  <w:rPr>
                                    <w:caps/>
                                    <w:color w:val="0070C0"/>
                                    <w:sz w:val="28"/>
                                    <w:szCs w:val="28"/>
                                  </w:rPr>
                                  <w:t xml:space="preserve"> 23 2025</w:t>
                                </w:r>
                              </w:p>
                              <w:p w14:paraId="29D9B56C" w14:textId="0EC6785E" w:rsidR="0006146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4141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70C0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61465" w:rsidRPr="00061465">
                                      <w:rPr>
                                        <w:caps/>
                                        <w:color w:val="0070C0"/>
                                      </w:rPr>
                                      <w:t>KHALIFA Shoaib- 2520247</w:t>
                                    </w:r>
                                  </w:sdtContent>
                                </w:sdt>
                              </w:p>
                              <w:p w14:paraId="2011C847" w14:textId="28DF60BE" w:rsidR="00061465" w:rsidRPr="0006146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61465" w:rsidRPr="00061465">
                                      <w:rPr>
                                        <w:color w:val="0070C0"/>
                                      </w:rPr>
                                      <w:t xml:space="preserve">Professor Name: M Moeen </w:t>
                                    </w:r>
                                    <w:proofErr w:type="spellStart"/>
                                    <w:r w:rsidR="00061465" w:rsidRPr="00061465">
                                      <w:rPr>
                                        <w:color w:val="0070C0"/>
                                      </w:rPr>
                                      <w:t>uddin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331C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D7FC5F1" w14:textId="025606FE" w:rsidR="00061465" w:rsidRPr="00061465" w:rsidRDefault="0000000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0070C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0070C0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061465" w:rsidRPr="00061465">
                                <w:rPr>
                                  <w:caps/>
                                  <w:color w:val="0070C0"/>
                                  <w:sz w:val="28"/>
                                  <w:szCs w:val="28"/>
                                </w:rPr>
                                <w:t>SEPTEMBER</w:t>
                              </w:r>
                            </w:sdtContent>
                          </w:sdt>
                          <w:r w:rsidR="00061465" w:rsidRPr="00061465">
                            <w:rPr>
                              <w:caps/>
                              <w:color w:val="0070C0"/>
                              <w:sz w:val="28"/>
                              <w:szCs w:val="28"/>
                            </w:rPr>
                            <w:t xml:space="preserve"> 23 2025</w:t>
                          </w:r>
                        </w:p>
                        <w:p w14:paraId="29D9B56C" w14:textId="0EC6785E" w:rsidR="00061465" w:rsidRDefault="00000000">
                          <w:pPr>
                            <w:pStyle w:val="NoSpacing"/>
                            <w:jc w:val="center"/>
                            <w:rPr>
                              <w:color w:val="14141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70C0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61465" w:rsidRPr="00061465">
                                <w:rPr>
                                  <w:caps/>
                                  <w:color w:val="0070C0"/>
                                </w:rPr>
                                <w:t>KHALIFA Shoaib- 2520247</w:t>
                              </w:r>
                            </w:sdtContent>
                          </w:sdt>
                        </w:p>
                        <w:p w14:paraId="2011C847" w14:textId="28DF60BE" w:rsidR="00061465" w:rsidRPr="00061465" w:rsidRDefault="00000000">
                          <w:pPr>
                            <w:pStyle w:val="NoSpacing"/>
                            <w:jc w:val="center"/>
                            <w:rPr>
                              <w:color w:val="0070C0"/>
                            </w:rPr>
                          </w:pPr>
                          <w:sdt>
                            <w:sdtPr>
                              <w:rPr>
                                <w:color w:val="0070C0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61465" w:rsidRPr="00061465">
                                <w:rPr>
                                  <w:color w:val="0070C0"/>
                                </w:rPr>
                                <w:t xml:space="preserve">Professor Name: M Moeen </w:t>
                              </w:r>
                              <w:proofErr w:type="spellStart"/>
                              <w:r w:rsidR="00061465" w:rsidRPr="00061465">
                                <w:rPr>
                                  <w:color w:val="0070C0"/>
                                </w:rPr>
                                <w:t>uddin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E177544" w14:textId="2ABFF3E1" w:rsidR="00061465" w:rsidRDefault="00061465">
          <w:pPr>
            <w:rPr>
              <w:rFonts w:asciiTheme="majorHAnsi" w:eastAsiaTheme="majorEastAsia" w:hAnsiTheme="majorHAnsi" w:cstheme="majorBidi"/>
              <w:color w:val="141414" w:themeColor="accent1"/>
              <w:kern w:val="28"/>
              <w:sz w:val="52"/>
            </w:rPr>
          </w:pPr>
          <w:r>
            <w:br w:type="page"/>
          </w:r>
        </w:p>
      </w:sdtContent>
    </w:sdt>
    <w:p w14:paraId="1FD6EC1B" w14:textId="76783F0B" w:rsidR="00A73E0F" w:rsidRPr="00061465" w:rsidRDefault="00A73E0F" w:rsidP="00A73E0F">
      <w:pPr>
        <w:pStyle w:val="Title"/>
        <w:rPr>
          <w:color w:val="0070C0"/>
        </w:rPr>
      </w:pPr>
      <w:r w:rsidRPr="00061465">
        <w:rPr>
          <w:color w:val="0070C0"/>
        </w:rPr>
        <w:lastRenderedPageBreak/>
        <w:t>CONTENT</w:t>
      </w:r>
    </w:p>
    <w:sdt>
      <w:sdtPr>
        <w:rPr>
          <w:rFonts w:asciiTheme="minorHAnsi" w:eastAsiaTheme="minorHAnsi" w:hAnsiTheme="minorHAnsi" w:cstheme="minorBidi"/>
          <w:color w:val="404040" w:themeColor="text1" w:themeTint="BF"/>
          <w:sz w:val="22"/>
          <w:szCs w:val="22"/>
        </w:rPr>
        <w:id w:val="15452504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4DDAA1" w14:textId="01990996" w:rsidR="00D759C3" w:rsidRPr="00C65388" w:rsidRDefault="00D759C3">
          <w:pPr>
            <w:pStyle w:val="TOCHeading"/>
            <w:rPr>
              <w:color w:val="00B0F0"/>
            </w:rPr>
          </w:pPr>
          <w:r w:rsidRPr="00C65388">
            <w:rPr>
              <w:color w:val="00B0F0"/>
            </w:rPr>
            <w:t>Contents</w:t>
          </w:r>
        </w:p>
        <w:p w14:paraId="5EDED19C" w14:textId="25D07263" w:rsidR="00C65388" w:rsidRDefault="00D759C3">
          <w:pPr>
            <w:pStyle w:val="TOC1"/>
            <w:tabs>
              <w:tab w:val="left" w:pos="440"/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4247" w:history="1">
            <w:r w:rsidR="00C65388" w:rsidRPr="00E83D1A">
              <w:rPr>
                <w:rStyle w:val="Hyperlink"/>
                <w:rFonts w:ascii="Wingdings" w:hAnsi="Wingdings"/>
                <w:noProof/>
              </w:rPr>
              <w:t></w:t>
            </w:r>
            <w:r w:rsidR="00C65388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C65388" w:rsidRPr="00E83D1A">
              <w:rPr>
                <w:rStyle w:val="Hyperlink"/>
                <w:noProof/>
              </w:rPr>
              <w:t>Branding Statement</w:t>
            </w:r>
            <w:r w:rsidR="00C65388">
              <w:rPr>
                <w:noProof/>
                <w:webHidden/>
              </w:rPr>
              <w:tab/>
            </w:r>
            <w:r w:rsidR="00C65388">
              <w:rPr>
                <w:noProof/>
                <w:webHidden/>
              </w:rPr>
              <w:fldChar w:fldCharType="begin"/>
            </w:r>
            <w:r w:rsidR="00C65388">
              <w:rPr>
                <w:noProof/>
                <w:webHidden/>
              </w:rPr>
              <w:instrText xml:space="preserve"> PAGEREF _Toc209724247 \h </w:instrText>
            </w:r>
            <w:r w:rsidR="00C65388">
              <w:rPr>
                <w:noProof/>
                <w:webHidden/>
              </w:rPr>
            </w:r>
            <w:r w:rsidR="00C65388">
              <w:rPr>
                <w:noProof/>
                <w:webHidden/>
              </w:rPr>
              <w:fldChar w:fldCharType="separate"/>
            </w:r>
            <w:r w:rsidR="00C65388">
              <w:rPr>
                <w:noProof/>
                <w:webHidden/>
              </w:rPr>
              <w:t>2</w:t>
            </w:r>
            <w:r w:rsidR="00C65388">
              <w:rPr>
                <w:noProof/>
                <w:webHidden/>
              </w:rPr>
              <w:fldChar w:fldCharType="end"/>
            </w:r>
          </w:hyperlink>
        </w:p>
        <w:p w14:paraId="251C36CC" w14:textId="2F0B536B" w:rsidR="00C65388" w:rsidRDefault="00C65388">
          <w:pPr>
            <w:pStyle w:val="TOC1"/>
            <w:tabs>
              <w:tab w:val="left" w:pos="440"/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48" w:history="1">
            <w:r w:rsidRPr="00E83D1A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E83D1A">
              <w:rPr>
                <w:rStyle w:val="Hyperlink"/>
                <w:noProof/>
              </w:rPr>
              <w:t>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03E1" w14:textId="781274A3" w:rsidR="00C65388" w:rsidRDefault="00C65388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49" w:history="1">
            <w:r w:rsidRPr="00E83D1A">
              <w:rPr>
                <w:rStyle w:val="Hyperlink"/>
                <w:noProof/>
              </w:rPr>
              <w:t>Skills &amp; 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AB6D" w14:textId="794958ED" w:rsidR="00C65388" w:rsidRDefault="00C65388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50" w:history="1">
            <w:r w:rsidRPr="00E83D1A">
              <w:rPr>
                <w:rStyle w:val="Hyperlink"/>
                <w:noProof/>
              </w:rPr>
              <w:t>PERSONAL BRANDING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4285" w14:textId="3703F18D" w:rsidR="00C65388" w:rsidRDefault="00C65388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51" w:history="1">
            <w:r w:rsidRPr="00E83D1A">
              <w:rPr>
                <w:rStyle w:val="Hyperlink"/>
                <w:noProof/>
              </w:rPr>
              <w:t>INSTRAGRAM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E4ED" w14:textId="67DA6B95" w:rsidR="00C65388" w:rsidRDefault="00C65388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52" w:history="1">
            <w:r w:rsidRPr="00E83D1A">
              <w:rPr>
                <w:rStyle w:val="Hyperlink"/>
                <w:noProof/>
              </w:rPr>
              <w:t>Github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0E32" w14:textId="53B38EC5" w:rsidR="00C65388" w:rsidRDefault="00C65388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53" w:history="1">
            <w:r w:rsidRPr="00E83D1A">
              <w:rPr>
                <w:rStyle w:val="Hyperlink"/>
                <w:noProof/>
              </w:rPr>
              <w:t>Linkedin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738D" w14:textId="7D0C8CB8" w:rsidR="00C65388" w:rsidRDefault="00C65388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9724254" w:history="1">
            <w:r w:rsidRPr="00E83D1A">
              <w:rPr>
                <w:rStyle w:val="Hyperlink"/>
                <w:noProof/>
              </w:rPr>
              <w:t>PERSONAL BRANDING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4EF2" w14:textId="226EBB78" w:rsidR="00D759C3" w:rsidRDefault="00D759C3">
          <w:r>
            <w:rPr>
              <w:b/>
              <w:bCs/>
              <w:noProof/>
            </w:rPr>
            <w:fldChar w:fldCharType="end"/>
          </w:r>
        </w:p>
      </w:sdtContent>
    </w:sdt>
    <w:p w14:paraId="0F9C7E1C" w14:textId="20678F82" w:rsidR="00A73E0F" w:rsidRDefault="00A73E0F" w:rsidP="00A73E0F">
      <w:r>
        <w:br w:type="page"/>
      </w:r>
    </w:p>
    <w:p w14:paraId="36369099" w14:textId="77777777" w:rsidR="00AA28BD" w:rsidRDefault="00AA28BD"/>
    <w:p w14:paraId="692FF72E" w14:textId="359F37EB" w:rsidR="006B307A" w:rsidRDefault="00000000" w:rsidP="00AA28BD">
      <w:pPr>
        <w:pStyle w:val="Title"/>
        <w:jc w:val="both"/>
      </w:pPr>
      <w:sdt>
        <w:sdtPr>
          <w:alias w:val="Enter your name:"/>
          <w:tag w:val=""/>
          <w:id w:val="-328297061"/>
          <w:placeholder>
            <w:docPart w:val="C56558551A1E41418878AFCCAF28B30F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BF3D92">
            <w:t>Khalifa Shoaib</w:t>
          </w:r>
        </w:sdtContent>
      </w:sdt>
    </w:p>
    <w:p w14:paraId="5C4EFFA1" w14:textId="77777777" w:rsidR="007C38F1" w:rsidRDefault="007C38F1" w:rsidP="006B307A">
      <w:r>
        <w:t xml:space="preserve">Address: </w:t>
      </w:r>
      <w:r w:rsidR="00BF3D92">
        <w:t>Near Nadra Attock, Kamra Road</w:t>
      </w:r>
      <w:r w:rsidR="001563EE">
        <w:br/>
      </w:r>
      <w:r>
        <w:t xml:space="preserve">City: </w:t>
      </w:r>
      <w:r w:rsidR="00BF3D92">
        <w:t>Attock</w:t>
      </w:r>
      <w:r w:rsidR="001563EE">
        <w:br/>
      </w:r>
      <w:r>
        <w:t xml:space="preserve">Phone: </w:t>
      </w:r>
      <w:r w:rsidR="001563EE">
        <w:t>+92</w:t>
      </w:r>
      <w:r w:rsidR="00BF3D92">
        <w:t xml:space="preserve"> 3329181757</w:t>
      </w:r>
    </w:p>
    <w:p w14:paraId="2DB8CC05" w14:textId="15601862" w:rsidR="006B307A" w:rsidRPr="007C38F1" w:rsidRDefault="007C38F1" w:rsidP="006B307A">
      <w:r>
        <w:t xml:space="preserve">Email: </w:t>
      </w:r>
      <w:r w:rsidR="00BF3D92">
        <w:t>khalifa1.shoaib1</w:t>
      </w:r>
      <w:r w:rsidR="006B307A">
        <w:t>@gmail.com</w:t>
      </w:r>
    </w:p>
    <w:p w14:paraId="25779909" w14:textId="77777777" w:rsidR="006B307A" w:rsidRPr="00061465" w:rsidRDefault="006B307A" w:rsidP="00C65388">
      <w:pPr>
        <w:pStyle w:val="Heading1"/>
        <w:numPr>
          <w:ilvl w:val="0"/>
          <w:numId w:val="20"/>
        </w:numPr>
        <w:rPr>
          <w:color w:val="0070C0"/>
        </w:rPr>
      </w:pPr>
      <w:bookmarkStart w:id="1" w:name="_Toc209472313"/>
      <w:bookmarkStart w:id="2" w:name="_Toc209724247"/>
      <w:r w:rsidRPr="00061465">
        <w:rPr>
          <w:color w:val="0070C0"/>
        </w:rPr>
        <w:t>Branding Statement</w:t>
      </w:r>
      <w:bookmarkEnd w:id="1"/>
      <w:bookmarkEnd w:id="2"/>
    </w:p>
    <w:p w14:paraId="5FFA429E" w14:textId="77777777" w:rsidR="00BF3D92" w:rsidRDefault="00BF3D92" w:rsidP="00C65388">
      <w:pPr>
        <w:rPr>
          <w:b/>
          <w:lang w:eastAsia="en-US"/>
        </w:rPr>
      </w:pPr>
      <w:bookmarkStart w:id="3" w:name="_Toc209472314"/>
      <w:r w:rsidRPr="00BF3D92">
        <w:rPr>
          <w:lang w:eastAsia="en-US"/>
        </w:rPr>
        <w:t>"I am an enthusiastic Aviation Management student dedicated to integrating innovative technologies with operational excellence in the aviation sector. With sharp analytical abilities, attention to precision, and an expanding network in the field, I strive to pursue a career that improves aviation safety and international linkages."</w:t>
      </w:r>
    </w:p>
    <w:p w14:paraId="76A7D805" w14:textId="77777777" w:rsidR="00BF3D92" w:rsidRPr="00BF3D92" w:rsidRDefault="00BF3D92" w:rsidP="00BF3D92">
      <w:pPr>
        <w:pStyle w:val="Heading1"/>
        <w:ind w:left="720"/>
      </w:pPr>
    </w:p>
    <w:bookmarkStart w:id="4" w:name="_Toc209724248"/>
    <w:p w14:paraId="6535338B" w14:textId="50C63C0B" w:rsidR="006B307A" w:rsidRDefault="00000000" w:rsidP="00BF3D92">
      <w:pPr>
        <w:pStyle w:val="Heading1"/>
        <w:numPr>
          <w:ilvl w:val="0"/>
          <w:numId w:val="21"/>
        </w:numPr>
      </w:pPr>
      <w:sdt>
        <w:sdtPr>
          <w:alias w:val="Education:"/>
          <w:tag w:val="Education:"/>
          <w:id w:val="1513793667"/>
          <w:placeholder>
            <w:docPart w:val="7D2782ED191444AF8770F8521CA140D3"/>
          </w:placeholder>
          <w:temporary/>
          <w:showingPlcHdr/>
          <w15:appearance w15:val="hidden"/>
        </w:sdtPr>
        <w:sdtContent>
          <w:r w:rsidR="006B307A" w:rsidRPr="00061465">
            <w:rPr>
              <w:color w:val="0070C0"/>
            </w:rPr>
            <w:t>Education</w:t>
          </w:r>
        </w:sdtContent>
      </w:sdt>
      <w:bookmarkEnd w:id="3"/>
      <w:bookmarkEnd w:id="4"/>
    </w:p>
    <w:p w14:paraId="45075A80" w14:textId="74423E48" w:rsidR="006B307A" w:rsidRDefault="00BF3D92" w:rsidP="00C65388">
      <w:bookmarkStart w:id="5" w:name="_Toc209472315"/>
      <w:r w:rsidRPr="00C65388">
        <w:t xml:space="preserve">Degree: </w:t>
      </w:r>
      <w:proofErr w:type="spellStart"/>
      <w:r w:rsidR="006B307A" w:rsidRPr="00C65388">
        <w:t>aVIATION</w:t>
      </w:r>
      <w:proofErr w:type="spellEnd"/>
      <w:r w:rsidR="006B307A" w:rsidRPr="00C65388">
        <w:t xml:space="preserve"> </w:t>
      </w:r>
      <w:proofErr w:type="spellStart"/>
      <w:r w:rsidR="006B307A" w:rsidRPr="00C65388">
        <w:t>mANAGEMENT</w:t>
      </w:r>
      <w:proofErr w:type="spellEnd"/>
      <w:proofErr w:type="gramStart"/>
      <w:r w:rsidR="007C38F1" w:rsidRPr="00C65388">
        <w:t xml:space="preserve">   (</w:t>
      </w:r>
      <w:proofErr w:type="gramEnd"/>
      <w:r w:rsidR="006B307A" w:rsidRPr="00C65388">
        <w:t xml:space="preserve">2025 - </w:t>
      </w:r>
      <w:proofErr w:type="spellStart"/>
      <w:r w:rsidR="006B307A" w:rsidRPr="00C65388">
        <w:t>oN</w:t>
      </w:r>
      <w:proofErr w:type="spellEnd"/>
      <w:r w:rsidR="006B307A" w:rsidRPr="00C65388">
        <w:t xml:space="preserve"> GOING</w:t>
      </w:r>
      <w:r w:rsidR="007C38F1" w:rsidRPr="00C65388">
        <w:t>)</w:t>
      </w:r>
      <w:r w:rsidR="006B307A" w:rsidRPr="00C65388">
        <w:br/>
      </w:r>
      <w:r w:rsidRPr="00C65388">
        <w:t xml:space="preserve">University; </w:t>
      </w:r>
      <w:proofErr w:type="spellStart"/>
      <w:r w:rsidR="006B307A" w:rsidRPr="00C65388">
        <w:t>aIR</w:t>
      </w:r>
      <w:proofErr w:type="spellEnd"/>
      <w:r w:rsidR="006B307A" w:rsidRPr="00C65388">
        <w:t xml:space="preserve"> UNIVERSITY</w:t>
      </w:r>
      <w:r w:rsidRPr="00C65388">
        <w:t xml:space="preserve">, </w:t>
      </w:r>
      <w:r w:rsidR="006B307A" w:rsidRPr="00C65388">
        <w:t>KAMRA</w:t>
      </w:r>
      <w:r w:rsidRPr="00C65388">
        <w:t xml:space="preserve"> campus</w:t>
      </w:r>
      <w:r w:rsidR="006B307A">
        <w:br/>
      </w:r>
      <w:r w:rsidR="006B307A">
        <w:br/>
      </w:r>
      <w:r w:rsidR="006B307A" w:rsidRPr="007C38F1">
        <w:t>HIGHER SCENDOARY</w:t>
      </w:r>
      <w:r w:rsidR="001563EE" w:rsidRPr="007C38F1">
        <w:t xml:space="preserve"> SYSTEM CERTIFICATE </w:t>
      </w:r>
      <w:proofErr w:type="gramStart"/>
      <w:r w:rsidR="001563EE" w:rsidRPr="007C38F1">
        <w:t>( hssc</w:t>
      </w:r>
      <w:proofErr w:type="gramEnd"/>
      <w:r w:rsidR="001563EE" w:rsidRPr="007C38F1">
        <w:t>)</w:t>
      </w:r>
      <w:r w:rsidR="007C38F1" w:rsidRPr="007C38F1">
        <w:t xml:space="preserve"> </w:t>
      </w:r>
      <w:r w:rsidR="007C38F1">
        <w:t>(</w:t>
      </w:r>
      <w:r w:rsidR="001563EE" w:rsidRPr="007C38F1">
        <w:rPr>
          <w:bCs/>
        </w:rPr>
        <w:t>2023</w:t>
      </w:r>
      <w:r w:rsidR="006B307A" w:rsidRPr="007C38F1">
        <w:rPr>
          <w:bCs/>
        </w:rPr>
        <w:t>-2025</w:t>
      </w:r>
      <w:r w:rsidR="007C38F1">
        <w:rPr>
          <w:bCs/>
        </w:rPr>
        <w:t>)</w:t>
      </w:r>
      <w:r w:rsidR="006B307A" w:rsidRPr="007C38F1">
        <w:rPr>
          <w:bCs/>
        </w:rPr>
        <w:br/>
      </w:r>
      <w:bookmarkEnd w:id="5"/>
      <w:proofErr w:type="spellStart"/>
      <w:r w:rsidRPr="007C38F1">
        <w:rPr>
          <w:bCs/>
        </w:rPr>
        <w:t>Riphah</w:t>
      </w:r>
      <w:proofErr w:type="spellEnd"/>
      <w:r w:rsidRPr="007C38F1">
        <w:rPr>
          <w:bCs/>
        </w:rPr>
        <w:t xml:space="preserve"> International COLLEGE, </w:t>
      </w:r>
      <w:proofErr w:type="spellStart"/>
      <w:r w:rsidRPr="007C38F1">
        <w:rPr>
          <w:bCs/>
        </w:rPr>
        <w:t>attock</w:t>
      </w:r>
      <w:proofErr w:type="spellEnd"/>
      <w:r w:rsidRPr="007C38F1">
        <w:rPr>
          <w:bCs/>
        </w:rPr>
        <w:t xml:space="preserve"> campus</w:t>
      </w:r>
      <w:r w:rsidR="006B307A">
        <w:br/>
      </w:r>
    </w:p>
    <w:p w14:paraId="4627B5C5" w14:textId="77777777" w:rsidR="006B307A" w:rsidRDefault="006B307A" w:rsidP="00C65388">
      <w:bookmarkStart w:id="6" w:name="_Toc209472316"/>
      <w:r>
        <w:t>secondary school certificate</w:t>
      </w:r>
      <w:bookmarkEnd w:id="6"/>
    </w:p>
    <w:p w14:paraId="32B9DADA" w14:textId="2848C35D" w:rsidR="006B307A" w:rsidRPr="007C38F1" w:rsidRDefault="00BF3D92" w:rsidP="00C65388">
      <w:pPr>
        <w:rPr>
          <w:b/>
          <w:bCs/>
        </w:rPr>
      </w:pPr>
      <w:bookmarkStart w:id="7" w:name="_Toc209472317"/>
      <w:r w:rsidRPr="007C38F1">
        <w:rPr>
          <w:bCs/>
        </w:rPr>
        <w:t>Dar-e-arqam achool attock campus</w:t>
      </w:r>
      <w:r w:rsidR="006B307A" w:rsidRPr="007C38F1">
        <w:rPr>
          <w:bCs/>
        </w:rPr>
        <w:t xml:space="preserve"> (2021 - 2023)</w:t>
      </w:r>
      <w:bookmarkEnd w:id="7"/>
    </w:p>
    <w:bookmarkStart w:id="8" w:name="_Toc209724249" w:displacedByCustomXml="next"/>
    <w:bookmarkStart w:id="9" w:name="_Toc209472319" w:displacedByCustomXml="next"/>
    <w:sdt>
      <w:sdtPr>
        <w:alias w:val="Skills &amp; Abilities:"/>
        <w:tag w:val="Skills &amp; Abilities:"/>
        <w:id w:val="495469907"/>
        <w:placeholder>
          <w:docPart w:val="FCDCF37E7B43482EA99C38D78E24CA41"/>
        </w:placeholder>
        <w:temporary/>
        <w:showingPlcHdr/>
        <w15:appearance w15:val="hidden"/>
      </w:sdtPr>
      <w:sdtContent>
        <w:p w14:paraId="1F0DBAEF" w14:textId="77777777" w:rsidR="006B307A" w:rsidRDefault="006B307A" w:rsidP="006B307A">
          <w:pPr>
            <w:pStyle w:val="Heading1"/>
          </w:pPr>
          <w:r w:rsidRPr="00061465">
            <w:rPr>
              <w:color w:val="0070C0"/>
            </w:rPr>
            <w:t>Skills &amp; Abilities</w:t>
          </w:r>
        </w:p>
      </w:sdtContent>
    </w:sdt>
    <w:bookmarkEnd w:id="8" w:displacedByCustomXml="prev"/>
    <w:bookmarkEnd w:id="9" w:displacedByCustomXml="prev"/>
    <w:p w14:paraId="6CC91F37" w14:textId="77777777" w:rsidR="006B307A" w:rsidRPr="006B307A" w:rsidRDefault="006B307A" w:rsidP="00C65388">
      <w:pPr>
        <w:spacing w:line="720" w:lineRule="auto"/>
        <w:rPr>
          <w:b/>
        </w:rPr>
      </w:pPr>
      <w:bookmarkStart w:id="10" w:name="_Toc209472320"/>
      <w:r w:rsidRPr="006B307A">
        <w:t xml:space="preserve">computer </w:t>
      </w:r>
      <w:bookmarkEnd w:id="10"/>
      <w:r w:rsidR="001563EE">
        <w:t>advanced</w:t>
      </w:r>
    </w:p>
    <w:p w14:paraId="7ABF6A40" w14:textId="413F33C7" w:rsidR="006B307A" w:rsidRDefault="00BF3D92" w:rsidP="00C65388">
      <w:pPr>
        <w:rPr>
          <w:b/>
        </w:rPr>
      </w:pPr>
      <w:r>
        <w:t>microsoft excel</w:t>
      </w:r>
    </w:p>
    <w:p w14:paraId="1579FB2F" w14:textId="638D9542" w:rsidR="006B307A" w:rsidRPr="006B307A" w:rsidRDefault="00BF3D92" w:rsidP="00C65388">
      <w:pPr>
        <w:rPr>
          <w:b/>
        </w:rPr>
      </w:pPr>
      <w:r>
        <w:t xml:space="preserve">video editing </w:t>
      </w:r>
    </w:p>
    <w:bookmarkStart w:id="11" w:name="_Toc209472324" w:displacedByCustomXml="next"/>
    <w:sdt>
      <w:sdtPr>
        <w:alias w:val="Leadership:"/>
        <w:tag w:val="Leadership:"/>
        <w:id w:val="-519467818"/>
        <w:placeholder>
          <w:docPart w:val="0A49B96097A0410B83D02200BECD9FF8"/>
        </w:placeholder>
        <w:temporary/>
        <w:showingPlcHdr/>
        <w15:appearance w15:val="hidden"/>
      </w:sdtPr>
      <w:sdtContent>
        <w:p w14:paraId="03A5E53D" w14:textId="77777777" w:rsidR="006B307A" w:rsidRDefault="006B307A" w:rsidP="00C65388">
          <w:r>
            <w:t>Leadership</w:t>
          </w:r>
        </w:p>
      </w:sdtContent>
    </w:sdt>
    <w:bookmarkEnd w:id="11" w:displacedByCustomXml="prev"/>
    <w:p w14:paraId="60283FB7" w14:textId="77777777" w:rsidR="00AA28BD" w:rsidRDefault="00AA28BD" w:rsidP="00C65388">
      <w:r>
        <w:br w:type="page"/>
      </w:r>
    </w:p>
    <w:p w14:paraId="032140DA" w14:textId="77777777" w:rsidR="00AA28BD" w:rsidRPr="00C65388" w:rsidRDefault="00A31637" w:rsidP="00C65388">
      <w:pPr>
        <w:pStyle w:val="Heading1"/>
        <w:rPr>
          <w:color w:val="00B0F0"/>
        </w:rPr>
      </w:pPr>
      <w:bookmarkStart w:id="12" w:name="_Toc209724250"/>
      <w:r w:rsidRPr="00C65388">
        <w:rPr>
          <w:color w:val="00B0F0"/>
        </w:rPr>
        <w:lastRenderedPageBreak/>
        <w:t>PERSONAL BRANDING PROFILE</w:t>
      </w:r>
      <w:bookmarkEnd w:id="12"/>
    </w:p>
    <w:p w14:paraId="2DC197DB" w14:textId="77777777" w:rsidR="00A31637" w:rsidRDefault="00A31637"/>
    <w:p w14:paraId="76EB69ED" w14:textId="77777777" w:rsidR="00A31637" w:rsidRPr="00C65388" w:rsidRDefault="00A31637" w:rsidP="00C65388">
      <w:pPr>
        <w:pStyle w:val="Heading2"/>
        <w:rPr>
          <w:color w:val="00B0F0"/>
        </w:rPr>
      </w:pPr>
      <w:bookmarkStart w:id="13" w:name="_Toc209724251"/>
      <w:r w:rsidRPr="00C65388">
        <w:rPr>
          <w:color w:val="00B0F0"/>
        </w:rPr>
        <w:t>INSTRAGRAM PROFILE</w:t>
      </w:r>
      <w:bookmarkEnd w:id="13"/>
    </w:p>
    <w:p w14:paraId="404B90E0" w14:textId="6AFF6A76" w:rsidR="00A31637" w:rsidRDefault="001563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HANDLE: </w:t>
      </w:r>
      <w:r w:rsidR="00AF023D">
        <w:rPr>
          <w:b/>
          <w:sz w:val="24"/>
          <w:szCs w:val="24"/>
        </w:rPr>
        <w:t>@khalifashoaib_</w:t>
      </w:r>
    </w:p>
    <w:p w14:paraId="2E01AAE2" w14:textId="32B8B87D" w:rsidR="00A31637" w:rsidRDefault="00AF023D" w:rsidP="00A31637">
      <w:pPr>
        <w:pStyle w:val="ListBullet"/>
      </w:pPr>
      <w:r>
        <w:t xml:space="preserve">POSTS ABOUT AVIATION RELATED TOPICS </w:t>
      </w:r>
    </w:p>
    <w:p w14:paraId="11055AD9" w14:textId="40312BBD" w:rsidR="00A31637" w:rsidRDefault="00A31637" w:rsidP="00A31637">
      <w:pPr>
        <w:pStyle w:val="ListBullet"/>
      </w:pPr>
      <w:r>
        <w:t xml:space="preserve">STORIES SHOWCASING ABOUT </w:t>
      </w:r>
      <w:r w:rsidR="00AF023D">
        <w:t>MY LIFE AND STUGGLE</w:t>
      </w:r>
    </w:p>
    <w:p w14:paraId="699877C6" w14:textId="1C435141" w:rsidR="002B6D39" w:rsidRDefault="002B6D39" w:rsidP="00A31637">
      <w:pPr>
        <w:pStyle w:val="ListBullet"/>
      </w:pPr>
      <w:r>
        <w:t>FOLLOWERS: 92 (average likes are 20-25)</w:t>
      </w:r>
    </w:p>
    <w:p w14:paraId="157AF9E5" w14:textId="77777777" w:rsidR="00A31637" w:rsidRDefault="00A31637" w:rsidP="00A31637">
      <w:pPr>
        <w:pStyle w:val="ListBullet"/>
        <w:numPr>
          <w:ilvl w:val="0"/>
          <w:numId w:val="0"/>
        </w:numPr>
        <w:ind w:left="360" w:hanging="360"/>
      </w:pPr>
    </w:p>
    <w:p w14:paraId="29D18F79" w14:textId="77777777" w:rsidR="00A31637" w:rsidRDefault="00A31637" w:rsidP="00A31637">
      <w:pPr>
        <w:pStyle w:val="ListBullet"/>
        <w:numPr>
          <w:ilvl w:val="0"/>
          <w:numId w:val="0"/>
        </w:numPr>
        <w:ind w:left="360" w:hanging="360"/>
      </w:pPr>
    </w:p>
    <w:p w14:paraId="6779E128" w14:textId="77777777" w:rsidR="00F81986" w:rsidRPr="00C65388" w:rsidRDefault="001563EE" w:rsidP="00C65388">
      <w:pPr>
        <w:pStyle w:val="Heading2"/>
      </w:pPr>
      <w:bookmarkStart w:id="14" w:name="_Toc209724252"/>
      <w:proofErr w:type="spellStart"/>
      <w:r w:rsidRPr="00C65388">
        <w:rPr>
          <w:color w:val="00B0F0"/>
        </w:rPr>
        <w:t>Github</w:t>
      </w:r>
      <w:proofErr w:type="spellEnd"/>
      <w:r w:rsidR="00A31637" w:rsidRPr="00C65388">
        <w:rPr>
          <w:color w:val="00B0F0"/>
        </w:rPr>
        <w:t xml:space="preserve"> profile</w:t>
      </w:r>
      <w:bookmarkEnd w:id="14"/>
      <w:r w:rsidR="00F81986" w:rsidRPr="00C65388">
        <w:br/>
        <w:t xml:space="preserve"> </w:t>
      </w:r>
    </w:p>
    <w:p w14:paraId="1D3700E7" w14:textId="77777777" w:rsidR="002B6D39" w:rsidRDefault="00F81986" w:rsidP="00F81986">
      <w:pPr>
        <w:pStyle w:val="ListBullet"/>
        <w:numPr>
          <w:ilvl w:val="0"/>
          <w:numId w:val="0"/>
        </w:numPr>
        <w:ind w:left="360" w:hanging="360"/>
      </w:pPr>
      <w:r>
        <w:t xml:space="preserve">• </w:t>
      </w:r>
      <w:r w:rsidRPr="002B6D39">
        <w:rPr>
          <w:b/>
          <w:sz w:val="28"/>
          <w:szCs w:val="28"/>
        </w:rPr>
        <w:t>Profile URL</w:t>
      </w:r>
      <w:r w:rsidR="002B6D39">
        <w:rPr>
          <w:b/>
          <w:sz w:val="28"/>
          <w:szCs w:val="28"/>
        </w:rPr>
        <w:t>:</w:t>
      </w:r>
      <w:r w:rsidR="002B6D39" w:rsidRPr="002B6D39">
        <w:t xml:space="preserve"> </w:t>
      </w:r>
      <w:r w:rsidR="002B6D39" w:rsidRPr="002B6D39">
        <w:rPr>
          <w:b/>
          <w:sz w:val="24"/>
          <w:szCs w:val="24"/>
        </w:rPr>
        <w:t>https://github.com/khalifashoaib</w:t>
      </w:r>
      <w:r>
        <w:br/>
      </w:r>
      <w:r>
        <w:br/>
        <w:t xml:space="preserve"> • Repositories: </w:t>
      </w:r>
    </w:p>
    <w:p w14:paraId="3AE8B7BE" w14:textId="77777777" w:rsidR="00FC6018" w:rsidRPr="00FC6018" w:rsidRDefault="00FC6018" w:rsidP="00FC6018">
      <w:pPr>
        <w:pStyle w:val="ListBullet"/>
        <w:numPr>
          <w:ilvl w:val="0"/>
          <w:numId w:val="22"/>
        </w:numPr>
        <w:rPr>
          <w:b/>
          <w:sz w:val="40"/>
          <w:szCs w:val="40"/>
        </w:rPr>
      </w:pPr>
      <w:r w:rsidRPr="00FC6018">
        <w:t>aviation-tech-trends - Reports on new aviation technologies using Excel</w:t>
      </w:r>
    </w:p>
    <w:p w14:paraId="0D0BBA2A" w14:textId="77777777" w:rsidR="00FC6018" w:rsidRPr="00FC6018" w:rsidRDefault="00FC6018" w:rsidP="00FC6018">
      <w:pPr>
        <w:pStyle w:val="ListBullet"/>
        <w:numPr>
          <w:ilvl w:val="0"/>
          <w:numId w:val="22"/>
        </w:numPr>
        <w:rPr>
          <w:b/>
          <w:sz w:val="40"/>
          <w:szCs w:val="40"/>
        </w:rPr>
      </w:pPr>
      <w:r w:rsidRPr="00FC6018">
        <w:t>airport-simulation - Python code for simulating airport operations</w:t>
      </w:r>
    </w:p>
    <w:p w14:paraId="558F3ACF" w14:textId="77777777" w:rsidR="00FC6018" w:rsidRPr="00F0276B" w:rsidRDefault="00FC6018" w:rsidP="00FC6018">
      <w:pPr>
        <w:pStyle w:val="ListBullet"/>
        <w:numPr>
          <w:ilvl w:val="0"/>
          <w:numId w:val="22"/>
        </w:numPr>
        <w:rPr>
          <w:b/>
          <w:color w:val="0070C0"/>
          <w:sz w:val="40"/>
          <w:szCs w:val="40"/>
        </w:rPr>
      </w:pPr>
      <w:r w:rsidRPr="00FC6018">
        <w:t>airport-simulation - Python code for simulating airport operations</w:t>
      </w:r>
      <w:r w:rsidR="00F81986">
        <w:br/>
      </w:r>
      <w:r w:rsidR="00F81986" w:rsidRPr="00F0276B">
        <w:rPr>
          <w:color w:val="0070C0"/>
          <w:sz w:val="28"/>
          <w:szCs w:val="28"/>
        </w:rPr>
        <w:t>• Profile ReadMe Highlights:</w:t>
      </w:r>
    </w:p>
    <w:p w14:paraId="056BB692" w14:textId="77777777" w:rsidR="00FC6018" w:rsidRDefault="00FC6018" w:rsidP="00FC6018">
      <w:pPr>
        <w:pStyle w:val="ListParagraph"/>
        <w:spacing w:before="0" w:after="163" w:line="259" w:lineRule="auto"/>
        <w:ind w:left="1035" w:right="24"/>
      </w:pPr>
      <w:r w:rsidRPr="00641EF3">
        <w:t>"Hello, I'm Khalifa Shoaib - a BS Aviation Management student investigating tech's role in aviation."</w:t>
      </w:r>
    </w:p>
    <w:p w14:paraId="10479F56" w14:textId="77777777" w:rsidR="00FC6018" w:rsidRDefault="00FC6018" w:rsidP="00FC6018">
      <w:pPr>
        <w:pStyle w:val="ListParagraph"/>
        <w:spacing w:before="0" w:after="163" w:line="259" w:lineRule="auto"/>
        <w:ind w:left="1035" w:right="24"/>
      </w:pPr>
      <w:r w:rsidRPr="00641EF3">
        <w:t xml:space="preserve"> o Skill badges: Python, Excel, Power BI</w:t>
      </w:r>
    </w:p>
    <w:p w14:paraId="2630D4F0" w14:textId="77777777" w:rsidR="00FC6018" w:rsidRDefault="00FC6018" w:rsidP="00FC6018">
      <w:pPr>
        <w:pStyle w:val="ListParagraph"/>
        <w:spacing w:before="0" w:after="163" w:line="259" w:lineRule="auto"/>
        <w:ind w:left="1035" w:right="24"/>
        <w:rPr>
          <w:b/>
        </w:rPr>
      </w:pPr>
    </w:p>
    <w:p w14:paraId="26B864BC" w14:textId="29F7E59F" w:rsidR="00FC6018" w:rsidRDefault="00FC6018" w:rsidP="00FC6018">
      <w:pPr>
        <w:pStyle w:val="ListParagraph"/>
        <w:spacing w:before="0" w:after="163" w:line="259" w:lineRule="auto"/>
        <w:ind w:left="1035" w:right="24"/>
      </w:pPr>
      <w:r w:rsidRPr="00641EF3">
        <w:rPr>
          <w:b/>
        </w:rPr>
        <w:t>Pinned Projects:</w:t>
      </w:r>
      <w:r>
        <w:t xml:space="preserve"> </w:t>
      </w:r>
      <w:r w:rsidRPr="00641EF3">
        <w:t>Aviation Tech Analysis, Airport Efficiency Model, Safety Data Visualization</w:t>
      </w:r>
    </w:p>
    <w:p w14:paraId="49BFB151" w14:textId="2CB0C909" w:rsidR="00F81986" w:rsidRPr="00F81986" w:rsidRDefault="00FC6018" w:rsidP="00FC6018">
      <w:pPr>
        <w:pStyle w:val="ListBullet"/>
        <w:numPr>
          <w:ilvl w:val="0"/>
          <w:numId w:val="0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</w:t>
      </w:r>
      <w:r w:rsidR="00F81986">
        <w:t xml:space="preserve">• Followers: </w:t>
      </w:r>
      <w:r>
        <w:t xml:space="preserve">Very low </w:t>
      </w:r>
    </w:p>
    <w:p w14:paraId="5A025EF2" w14:textId="77777777" w:rsidR="00AA28BD" w:rsidRDefault="00AA28BD" w:rsidP="00C22598">
      <w:pPr>
        <w:pStyle w:val="Heading3"/>
      </w:pPr>
    </w:p>
    <w:p w14:paraId="126CE9D1" w14:textId="77777777" w:rsidR="00836564" w:rsidRDefault="00836564" w:rsidP="00836564"/>
    <w:p w14:paraId="3ABBD371" w14:textId="08DB125C" w:rsidR="00836564" w:rsidRPr="00C65388" w:rsidRDefault="00836564" w:rsidP="00C65388">
      <w:pPr>
        <w:pStyle w:val="Heading2"/>
        <w:rPr>
          <w:color w:val="00B0F0"/>
        </w:rPr>
      </w:pPr>
      <w:bookmarkStart w:id="15" w:name="_Toc209724253"/>
      <w:proofErr w:type="spellStart"/>
      <w:r w:rsidRPr="00C65388">
        <w:rPr>
          <w:color w:val="00B0F0"/>
        </w:rPr>
        <w:t>Linkedin</w:t>
      </w:r>
      <w:proofErr w:type="spellEnd"/>
      <w:r w:rsidRPr="00C65388">
        <w:rPr>
          <w:color w:val="00B0F0"/>
        </w:rPr>
        <w:t xml:space="preserve"> Profile</w:t>
      </w:r>
      <w:bookmarkEnd w:id="15"/>
      <w:r w:rsidRPr="00C65388">
        <w:rPr>
          <w:color w:val="00B0F0"/>
        </w:rPr>
        <w:t xml:space="preserve"> </w:t>
      </w:r>
    </w:p>
    <w:p w14:paraId="280140AF" w14:textId="4CADCFDA" w:rsidR="006B307A" w:rsidRDefault="00836564" w:rsidP="007C38F1">
      <w:pPr>
        <w:pStyle w:val="ListBullet"/>
        <w:numPr>
          <w:ilvl w:val="0"/>
          <w:numId w:val="24"/>
        </w:numPr>
      </w:pPr>
      <w:r w:rsidRPr="007C38F1">
        <w:rPr>
          <w:b/>
          <w:bCs/>
        </w:rPr>
        <w:t>Profile URL</w:t>
      </w:r>
      <w:r w:rsidR="007C38F1" w:rsidRPr="007C38F1">
        <w:rPr>
          <w:b/>
          <w:bCs/>
        </w:rPr>
        <w:t>:</w:t>
      </w:r>
      <w:r w:rsidR="007C38F1" w:rsidRPr="007C38F1">
        <w:t xml:space="preserve"> </w:t>
      </w:r>
      <w:hyperlink r:id="rId10" w:history="1">
        <w:r w:rsidR="007C38F1" w:rsidRPr="005A5E03">
          <w:rPr>
            <w:rStyle w:val="Hyperlink"/>
          </w:rPr>
          <w:t>https://www.linkedin.com/in/khalifashoaib</w:t>
        </w:r>
      </w:hyperlink>
    </w:p>
    <w:p w14:paraId="735CB867" w14:textId="77777777" w:rsidR="007C38F1" w:rsidRDefault="007C38F1" w:rsidP="007C38F1">
      <w:pPr>
        <w:numPr>
          <w:ilvl w:val="0"/>
          <w:numId w:val="24"/>
        </w:numPr>
        <w:spacing w:before="0" w:after="164" w:line="259" w:lineRule="auto"/>
      </w:pPr>
      <w:r>
        <w:rPr>
          <w:b/>
        </w:rPr>
        <w:t>Headline:</w:t>
      </w:r>
      <w:r>
        <w:t xml:space="preserve"> </w:t>
      </w:r>
      <w:r w:rsidRPr="009F1C19">
        <w:t>BS Aviation Management Student | Aspiring Aviation Operations Specialist | Enthusiast of Innovative Aviation Technologies</w:t>
      </w:r>
    </w:p>
    <w:p w14:paraId="41E70EF9" w14:textId="1586F61D" w:rsidR="007C38F1" w:rsidRDefault="007C38F1" w:rsidP="007C38F1">
      <w:pPr>
        <w:pStyle w:val="ListBullet"/>
        <w:numPr>
          <w:ilvl w:val="0"/>
          <w:numId w:val="24"/>
        </w:numPr>
      </w:pPr>
      <w:r>
        <w:t xml:space="preserve">About section: </w:t>
      </w:r>
      <w:r w:rsidRPr="009F1C19">
        <w:t>"As a first-semester Aviation Management student, I am developing knowledge in airline operations, aviation technology, and safety protocols</w:t>
      </w:r>
      <w:r>
        <w:t>”</w:t>
      </w:r>
    </w:p>
    <w:p w14:paraId="759C6822" w14:textId="77777777" w:rsidR="007C38F1" w:rsidRDefault="007C38F1">
      <w:r>
        <w:br w:type="page"/>
      </w:r>
    </w:p>
    <w:p w14:paraId="62ACAD73" w14:textId="67CC3B47" w:rsidR="007C38F1" w:rsidRDefault="007C38F1" w:rsidP="007C38F1">
      <w:pPr>
        <w:pStyle w:val="Heading1"/>
        <w:rPr>
          <w:color w:val="0070C0"/>
        </w:rPr>
      </w:pPr>
      <w:bookmarkStart w:id="16" w:name="_Toc209724254"/>
      <w:r w:rsidRPr="007C38F1">
        <w:rPr>
          <w:color w:val="0070C0"/>
        </w:rPr>
        <w:lastRenderedPageBreak/>
        <w:t>PERSONAL BRANDING STRATEGY:</w:t>
      </w:r>
      <w:bookmarkEnd w:id="16"/>
    </w:p>
    <w:p w14:paraId="3CE2607A" w14:textId="46EB6FA4" w:rsidR="007C38F1" w:rsidRDefault="007C38F1" w:rsidP="007C38F1">
      <w:pPr>
        <w:pStyle w:val="ListParagraph"/>
        <w:numPr>
          <w:ilvl w:val="0"/>
          <w:numId w:val="26"/>
        </w:numPr>
      </w:pPr>
      <w:r w:rsidRPr="007C38F1">
        <w:t>Instagram → Displays personal interest, daily life, and enthusiasm for aviation to engage with peers and enthusiasts.</w:t>
      </w:r>
    </w:p>
    <w:p w14:paraId="091C27A5" w14:textId="6A3E2095" w:rsidR="007C38F1" w:rsidRDefault="007C38F1" w:rsidP="007C38F1">
      <w:pPr>
        <w:pStyle w:val="ListParagraph"/>
        <w:numPr>
          <w:ilvl w:val="0"/>
          <w:numId w:val="26"/>
        </w:numPr>
      </w:pPr>
      <w:r w:rsidRPr="007C38F1">
        <w:t>LinkedIn → Builds a professional persona, connecting with experts, recruiters, and academics, showcasing educational and industry involvement.</w:t>
      </w:r>
    </w:p>
    <w:p w14:paraId="3031037B" w14:textId="77777777" w:rsidR="00A73E0F" w:rsidRDefault="00A73E0F" w:rsidP="00A73E0F"/>
    <w:p w14:paraId="5FC96A09" w14:textId="77777777" w:rsidR="00A73E0F" w:rsidRDefault="00A73E0F" w:rsidP="00A73E0F"/>
    <w:p w14:paraId="0B064FC4" w14:textId="77777777" w:rsidR="00A73E0F" w:rsidRDefault="00A73E0F" w:rsidP="00A73E0F"/>
    <w:p w14:paraId="7C22B632" w14:textId="77777777" w:rsidR="00A73E0F" w:rsidRDefault="00A73E0F" w:rsidP="00A73E0F"/>
    <w:p w14:paraId="5BF9C9D3" w14:textId="77777777" w:rsidR="00A73E0F" w:rsidRDefault="00A73E0F" w:rsidP="00A73E0F"/>
    <w:p w14:paraId="2E839AF4" w14:textId="77777777" w:rsidR="00A73E0F" w:rsidRDefault="00A73E0F" w:rsidP="00A73E0F"/>
    <w:p w14:paraId="61094393" w14:textId="77777777" w:rsidR="00A73E0F" w:rsidRDefault="00A73E0F" w:rsidP="00A73E0F"/>
    <w:p w14:paraId="2CD25B6C" w14:textId="77777777" w:rsidR="00A73E0F" w:rsidRDefault="00A73E0F" w:rsidP="00A73E0F"/>
    <w:p w14:paraId="26504DD4" w14:textId="77777777" w:rsidR="00A73E0F" w:rsidRDefault="00A73E0F" w:rsidP="00A73E0F"/>
    <w:p w14:paraId="66E84A54" w14:textId="77777777" w:rsidR="00A73E0F" w:rsidRDefault="00A73E0F" w:rsidP="00A73E0F"/>
    <w:p w14:paraId="3E8E559B" w14:textId="77777777" w:rsidR="00A73E0F" w:rsidRDefault="00A73E0F" w:rsidP="00A73E0F"/>
    <w:p w14:paraId="6EAA8FDB" w14:textId="77777777" w:rsidR="00A73E0F" w:rsidRPr="007C38F1" w:rsidRDefault="00A73E0F" w:rsidP="00A73E0F"/>
    <w:sectPr w:rsidR="00A73E0F" w:rsidRPr="007C38F1" w:rsidSect="00061465">
      <w:footerReference w:type="default" r:id="rId11"/>
      <w:pgSz w:w="12240" w:h="15840"/>
      <w:pgMar w:top="1008" w:right="1008" w:bottom="1152" w:left="1008" w:header="576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ED1C" w14:textId="77777777" w:rsidR="009811D7" w:rsidRDefault="009811D7">
      <w:pPr>
        <w:spacing w:after="0"/>
      </w:pPr>
      <w:r>
        <w:separator/>
      </w:r>
    </w:p>
  </w:endnote>
  <w:endnote w:type="continuationSeparator" w:id="0">
    <w:p w14:paraId="22A10473" w14:textId="77777777" w:rsidR="009811D7" w:rsidRDefault="009811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38C8E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08E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464E" w14:textId="77777777" w:rsidR="009811D7" w:rsidRDefault="009811D7">
      <w:pPr>
        <w:spacing w:after="0"/>
      </w:pPr>
      <w:r>
        <w:separator/>
      </w:r>
    </w:p>
  </w:footnote>
  <w:footnote w:type="continuationSeparator" w:id="0">
    <w:p w14:paraId="6D680648" w14:textId="77777777" w:rsidR="009811D7" w:rsidRDefault="009811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4C602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D5D4B69"/>
    <w:multiLevelType w:val="hybridMultilevel"/>
    <w:tmpl w:val="A2E013FA"/>
    <w:lvl w:ilvl="0" w:tplc="9BDE39AA">
      <w:start w:val="1"/>
      <w:numFmt w:val="decimal"/>
      <w:lvlText w:val="%1."/>
      <w:lvlJc w:val="left"/>
      <w:pPr>
        <w:ind w:left="1035" w:hanging="360"/>
      </w:pPr>
      <w:rPr>
        <w:rFonts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67252D"/>
    <w:multiLevelType w:val="hybridMultilevel"/>
    <w:tmpl w:val="BC908158"/>
    <w:lvl w:ilvl="0" w:tplc="2000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2F8C50C8"/>
    <w:multiLevelType w:val="hybridMultilevel"/>
    <w:tmpl w:val="7C381606"/>
    <w:lvl w:ilvl="0" w:tplc="9BDE39AA">
      <w:start w:val="1"/>
      <w:numFmt w:val="decimal"/>
      <w:lvlText w:val="%1."/>
      <w:lvlJc w:val="left"/>
      <w:pPr>
        <w:ind w:left="1035" w:hanging="360"/>
      </w:pPr>
      <w:rPr>
        <w:rFonts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755" w:hanging="360"/>
      </w:pPr>
    </w:lvl>
    <w:lvl w:ilvl="2" w:tplc="2000001B" w:tentative="1">
      <w:start w:val="1"/>
      <w:numFmt w:val="lowerRoman"/>
      <w:lvlText w:val="%3."/>
      <w:lvlJc w:val="right"/>
      <w:pPr>
        <w:ind w:left="2475" w:hanging="180"/>
      </w:pPr>
    </w:lvl>
    <w:lvl w:ilvl="3" w:tplc="2000000F" w:tentative="1">
      <w:start w:val="1"/>
      <w:numFmt w:val="decimal"/>
      <w:lvlText w:val="%4."/>
      <w:lvlJc w:val="left"/>
      <w:pPr>
        <w:ind w:left="3195" w:hanging="360"/>
      </w:pPr>
    </w:lvl>
    <w:lvl w:ilvl="4" w:tplc="20000019" w:tentative="1">
      <w:start w:val="1"/>
      <w:numFmt w:val="lowerLetter"/>
      <w:lvlText w:val="%5."/>
      <w:lvlJc w:val="left"/>
      <w:pPr>
        <w:ind w:left="3915" w:hanging="360"/>
      </w:pPr>
    </w:lvl>
    <w:lvl w:ilvl="5" w:tplc="2000001B" w:tentative="1">
      <w:start w:val="1"/>
      <w:numFmt w:val="lowerRoman"/>
      <w:lvlText w:val="%6."/>
      <w:lvlJc w:val="right"/>
      <w:pPr>
        <w:ind w:left="4635" w:hanging="180"/>
      </w:pPr>
    </w:lvl>
    <w:lvl w:ilvl="6" w:tplc="2000000F" w:tentative="1">
      <w:start w:val="1"/>
      <w:numFmt w:val="decimal"/>
      <w:lvlText w:val="%7."/>
      <w:lvlJc w:val="left"/>
      <w:pPr>
        <w:ind w:left="5355" w:hanging="360"/>
      </w:pPr>
    </w:lvl>
    <w:lvl w:ilvl="7" w:tplc="20000019" w:tentative="1">
      <w:start w:val="1"/>
      <w:numFmt w:val="lowerLetter"/>
      <w:lvlText w:val="%8."/>
      <w:lvlJc w:val="left"/>
      <w:pPr>
        <w:ind w:left="6075" w:hanging="360"/>
      </w:pPr>
    </w:lvl>
    <w:lvl w:ilvl="8" w:tplc="2000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3" w15:restartNumberingAfterBreak="0">
    <w:nsid w:val="373941D7"/>
    <w:multiLevelType w:val="hybridMultilevel"/>
    <w:tmpl w:val="4942BF8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C861FD1"/>
    <w:multiLevelType w:val="hybridMultilevel"/>
    <w:tmpl w:val="BFA6CD0C"/>
    <w:lvl w:ilvl="0" w:tplc="EFA6658C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E2C7A6">
      <w:start w:val="1"/>
      <w:numFmt w:val="bullet"/>
      <w:lvlText w:val="o"/>
      <w:lvlJc w:val="left"/>
      <w:pPr>
        <w:ind w:left="17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C67EB0">
      <w:start w:val="1"/>
      <w:numFmt w:val="bullet"/>
      <w:lvlText w:val="▪"/>
      <w:lvlJc w:val="left"/>
      <w:pPr>
        <w:ind w:left="24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9046">
      <w:start w:val="1"/>
      <w:numFmt w:val="bullet"/>
      <w:lvlText w:val="•"/>
      <w:lvlJc w:val="left"/>
      <w:pPr>
        <w:ind w:left="31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ACB1A">
      <w:start w:val="1"/>
      <w:numFmt w:val="bullet"/>
      <w:lvlText w:val="o"/>
      <w:lvlJc w:val="left"/>
      <w:pPr>
        <w:ind w:left="38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6DC32">
      <w:start w:val="1"/>
      <w:numFmt w:val="bullet"/>
      <w:lvlText w:val="▪"/>
      <w:lvlJc w:val="left"/>
      <w:pPr>
        <w:ind w:left="46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A4C21A">
      <w:start w:val="1"/>
      <w:numFmt w:val="bullet"/>
      <w:lvlText w:val="•"/>
      <w:lvlJc w:val="left"/>
      <w:pPr>
        <w:ind w:left="53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EAD650">
      <w:start w:val="1"/>
      <w:numFmt w:val="bullet"/>
      <w:lvlText w:val="o"/>
      <w:lvlJc w:val="left"/>
      <w:pPr>
        <w:ind w:left="60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0AE39A">
      <w:start w:val="1"/>
      <w:numFmt w:val="bullet"/>
      <w:lvlText w:val="▪"/>
      <w:lvlJc w:val="left"/>
      <w:pPr>
        <w:ind w:left="67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8D7F80"/>
    <w:multiLevelType w:val="hybridMultilevel"/>
    <w:tmpl w:val="33862C70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9719EC"/>
    <w:multiLevelType w:val="hybridMultilevel"/>
    <w:tmpl w:val="2F4E137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0192276">
    <w:abstractNumId w:val="9"/>
  </w:num>
  <w:num w:numId="2" w16cid:durableId="1986737009">
    <w:abstractNumId w:val="9"/>
    <w:lvlOverride w:ilvl="0">
      <w:startOverride w:val="1"/>
    </w:lvlOverride>
  </w:num>
  <w:num w:numId="3" w16cid:durableId="1638099064">
    <w:abstractNumId w:val="9"/>
    <w:lvlOverride w:ilvl="0">
      <w:startOverride w:val="1"/>
    </w:lvlOverride>
  </w:num>
  <w:num w:numId="4" w16cid:durableId="23942439">
    <w:abstractNumId w:val="9"/>
    <w:lvlOverride w:ilvl="0">
      <w:startOverride w:val="1"/>
    </w:lvlOverride>
  </w:num>
  <w:num w:numId="5" w16cid:durableId="722679748">
    <w:abstractNumId w:val="7"/>
  </w:num>
  <w:num w:numId="6" w16cid:durableId="1545604259">
    <w:abstractNumId w:val="6"/>
  </w:num>
  <w:num w:numId="7" w16cid:durableId="1606110945">
    <w:abstractNumId w:val="5"/>
  </w:num>
  <w:num w:numId="8" w16cid:durableId="242883758">
    <w:abstractNumId w:val="4"/>
  </w:num>
  <w:num w:numId="9" w16cid:durableId="827206107">
    <w:abstractNumId w:val="8"/>
  </w:num>
  <w:num w:numId="10" w16cid:durableId="372923835">
    <w:abstractNumId w:val="3"/>
  </w:num>
  <w:num w:numId="11" w16cid:durableId="46607182">
    <w:abstractNumId w:val="2"/>
  </w:num>
  <w:num w:numId="12" w16cid:durableId="1514415582">
    <w:abstractNumId w:val="1"/>
  </w:num>
  <w:num w:numId="13" w16cid:durableId="466706083">
    <w:abstractNumId w:val="0"/>
  </w:num>
  <w:num w:numId="14" w16cid:durableId="361131604">
    <w:abstractNumId w:val="14"/>
  </w:num>
  <w:num w:numId="15" w16cid:durableId="498467324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31543882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146043597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331058088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0880089">
    <w:abstractNumId w:val="16"/>
  </w:num>
  <w:num w:numId="20" w16cid:durableId="756365930">
    <w:abstractNumId w:val="13"/>
  </w:num>
  <w:num w:numId="21" w16cid:durableId="1248534815">
    <w:abstractNumId w:val="17"/>
  </w:num>
  <w:num w:numId="22" w16cid:durableId="1311640975">
    <w:abstractNumId w:val="12"/>
  </w:num>
  <w:num w:numId="23" w16cid:durableId="1148745719">
    <w:abstractNumId w:val="11"/>
  </w:num>
  <w:num w:numId="24" w16cid:durableId="1588080605">
    <w:abstractNumId w:val="18"/>
  </w:num>
  <w:num w:numId="25" w16cid:durableId="1001280170">
    <w:abstractNumId w:val="15"/>
  </w:num>
  <w:num w:numId="26" w16cid:durableId="1590038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607"/>
    <w:rsid w:val="000261DA"/>
    <w:rsid w:val="00056607"/>
    <w:rsid w:val="00061465"/>
    <w:rsid w:val="00123D68"/>
    <w:rsid w:val="001563EE"/>
    <w:rsid w:val="002B6D39"/>
    <w:rsid w:val="00374627"/>
    <w:rsid w:val="00394A6D"/>
    <w:rsid w:val="003F19B9"/>
    <w:rsid w:val="004476A1"/>
    <w:rsid w:val="005114E7"/>
    <w:rsid w:val="00534076"/>
    <w:rsid w:val="0055554B"/>
    <w:rsid w:val="005E5E55"/>
    <w:rsid w:val="00616068"/>
    <w:rsid w:val="006B307A"/>
    <w:rsid w:val="006E401C"/>
    <w:rsid w:val="0077621B"/>
    <w:rsid w:val="007963CE"/>
    <w:rsid w:val="007C38F1"/>
    <w:rsid w:val="007D00B3"/>
    <w:rsid w:val="007D51CB"/>
    <w:rsid w:val="00836564"/>
    <w:rsid w:val="00881137"/>
    <w:rsid w:val="008916B6"/>
    <w:rsid w:val="008E10EB"/>
    <w:rsid w:val="009763C8"/>
    <w:rsid w:val="009811D7"/>
    <w:rsid w:val="009908E8"/>
    <w:rsid w:val="00A31637"/>
    <w:rsid w:val="00A43162"/>
    <w:rsid w:val="00A73E0F"/>
    <w:rsid w:val="00A8131A"/>
    <w:rsid w:val="00AA28BD"/>
    <w:rsid w:val="00AF023D"/>
    <w:rsid w:val="00B769EE"/>
    <w:rsid w:val="00B867FE"/>
    <w:rsid w:val="00BD4FFE"/>
    <w:rsid w:val="00BE2797"/>
    <w:rsid w:val="00BF3D92"/>
    <w:rsid w:val="00C22598"/>
    <w:rsid w:val="00C57E43"/>
    <w:rsid w:val="00C65388"/>
    <w:rsid w:val="00C72B59"/>
    <w:rsid w:val="00CC75DB"/>
    <w:rsid w:val="00D33143"/>
    <w:rsid w:val="00D56207"/>
    <w:rsid w:val="00D759C3"/>
    <w:rsid w:val="00D765AF"/>
    <w:rsid w:val="00D960E8"/>
    <w:rsid w:val="00DD4208"/>
    <w:rsid w:val="00EA2B92"/>
    <w:rsid w:val="00F0276B"/>
    <w:rsid w:val="00F81986"/>
    <w:rsid w:val="00FB72D9"/>
    <w:rsid w:val="00FC5C7B"/>
    <w:rsid w:val="00FC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A528A"/>
  <w15:chartTrackingRefBased/>
  <w15:docId w15:val="{032B4A14-1E7C-4DB3-B9E9-864F6052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before="1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C75DB"/>
  </w:style>
  <w:style w:type="paragraph" w:styleId="TOC2">
    <w:name w:val="toc 2"/>
    <w:basedOn w:val="Normal"/>
    <w:next w:val="Normal"/>
    <w:autoRedefine/>
    <w:uiPriority w:val="39"/>
    <w:unhideWhenUsed/>
    <w:rsid w:val="00CC75D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7C38F1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061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8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khalifashoaib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b-4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6558551A1E41418878AFCCAF28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40A88-ECC2-4B35-BE24-FBE2496F707A}"/>
      </w:docPartPr>
      <w:docPartBody>
        <w:p w:rsidR="00C712D1" w:rsidRDefault="000C6366" w:rsidP="000C6366">
          <w:pPr>
            <w:pStyle w:val="C56558551A1E41418878AFCCAF28B30F"/>
          </w:pPr>
          <w:r>
            <w:t>Your Name</w:t>
          </w:r>
        </w:p>
      </w:docPartBody>
    </w:docPart>
    <w:docPart>
      <w:docPartPr>
        <w:name w:val="7D2782ED191444AF8770F8521CA14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84BE1-5E7D-4CBE-8B70-62840DAA6432}"/>
      </w:docPartPr>
      <w:docPartBody>
        <w:p w:rsidR="00C712D1" w:rsidRDefault="000C6366" w:rsidP="000C6366">
          <w:pPr>
            <w:pStyle w:val="7D2782ED191444AF8770F8521CA140D3"/>
          </w:pPr>
          <w:r>
            <w:t>Education</w:t>
          </w:r>
        </w:p>
      </w:docPartBody>
    </w:docPart>
    <w:docPart>
      <w:docPartPr>
        <w:name w:val="FCDCF37E7B43482EA99C38D78E24C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54769-AD51-4812-8854-86547D7AD49B}"/>
      </w:docPartPr>
      <w:docPartBody>
        <w:p w:rsidR="00C712D1" w:rsidRDefault="000C6366" w:rsidP="000C6366">
          <w:pPr>
            <w:pStyle w:val="FCDCF37E7B43482EA99C38D78E24CA41"/>
          </w:pPr>
          <w:r>
            <w:t>Skills &amp; Abilities</w:t>
          </w:r>
        </w:p>
      </w:docPartBody>
    </w:docPart>
    <w:docPart>
      <w:docPartPr>
        <w:name w:val="0A49B96097A0410B83D02200BECD9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295E4-4B02-4DB3-B1D4-428387029C70}"/>
      </w:docPartPr>
      <w:docPartBody>
        <w:p w:rsidR="00C712D1" w:rsidRDefault="000C6366" w:rsidP="000C6366">
          <w:pPr>
            <w:pStyle w:val="0A49B96097A0410B83D02200BECD9FF8"/>
          </w:pPr>
          <w:r>
            <w:t>Leadership</w:t>
          </w:r>
        </w:p>
      </w:docPartBody>
    </w:docPart>
    <w:docPart>
      <w:docPartPr>
        <w:name w:val="EC4017F5BC98483CBF5DA42AF9865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CEF86-0530-4B67-8065-31ED68B5D30F}"/>
      </w:docPartPr>
      <w:docPartBody>
        <w:p w:rsidR="003705F9" w:rsidRDefault="007A4ADE" w:rsidP="007A4ADE">
          <w:pPr>
            <w:pStyle w:val="EC4017F5BC98483CBF5DA42AF9865F9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E1D504D90F349BA90EB1FD692D9D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175D5-7F16-4854-8833-03365573ED37}"/>
      </w:docPartPr>
      <w:docPartBody>
        <w:p w:rsidR="003705F9" w:rsidRDefault="007A4ADE" w:rsidP="007A4ADE">
          <w:pPr>
            <w:pStyle w:val="4E1D504D90F349BA90EB1FD692D9DA2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17"/>
    <w:rsid w:val="000261DA"/>
    <w:rsid w:val="000C6366"/>
    <w:rsid w:val="002879EE"/>
    <w:rsid w:val="003705F9"/>
    <w:rsid w:val="004D51DB"/>
    <w:rsid w:val="007326F8"/>
    <w:rsid w:val="007A4ADE"/>
    <w:rsid w:val="007D51CB"/>
    <w:rsid w:val="00985D76"/>
    <w:rsid w:val="00AB53F7"/>
    <w:rsid w:val="00BE2797"/>
    <w:rsid w:val="00C11D17"/>
    <w:rsid w:val="00C712D1"/>
    <w:rsid w:val="00D76F02"/>
    <w:rsid w:val="00FC5C7B"/>
    <w:rsid w:val="00FE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4017F5BC98483CBF5DA42AF9865F94">
    <w:name w:val="EC4017F5BC98483CBF5DA42AF9865F94"/>
    <w:rsid w:val="007A4ADE"/>
    <w:pPr>
      <w:spacing w:line="278" w:lineRule="auto"/>
    </w:pPr>
    <w:rPr>
      <w:kern w:val="2"/>
      <w:sz w:val="24"/>
      <w:szCs w:val="24"/>
      <w:lang w:val="en-PK" w:eastAsia="en-PK"/>
      <w14:ligatures w14:val="standardContextual"/>
    </w:rPr>
  </w:style>
  <w:style w:type="paragraph" w:customStyle="1" w:styleId="4E1D504D90F349BA90EB1FD692D9DA27">
    <w:name w:val="4E1D504D90F349BA90EB1FD692D9DA27"/>
    <w:rsid w:val="007A4ADE"/>
    <w:pPr>
      <w:spacing w:line="278" w:lineRule="auto"/>
    </w:pPr>
    <w:rPr>
      <w:kern w:val="2"/>
      <w:sz w:val="24"/>
      <w:szCs w:val="24"/>
      <w:lang w:val="en-PK" w:eastAsia="en-PK"/>
      <w14:ligatures w14:val="standardContextual"/>
    </w:rPr>
  </w:style>
  <w:style w:type="paragraph" w:customStyle="1" w:styleId="C56558551A1E41418878AFCCAF28B30F">
    <w:name w:val="C56558551A1E41418878AFCCAF28B30F"/>
    <w:rsid w:val="000C6366"/>
  </w:style>
  <w:style w:type="paragraph" w:customStyle="1" w:styleId="7D2782ED191444AF8770F8521CA140D3">
    <w:name w:val="7D2782ED191444AF8770F8521CA140D3"/>
    <w:rsid w:val="000C6366"/>
  </w:style>
  <w:style w:type="paragraph" w:customStyle="1" w:styleId="FCDCF37E7B43482EA99C38D78E24CA41">
    <w:name w:val="FCDCF37E7B43482EA99C38D78E24CA41"/>
    <w:rsid w:val="000C6366"/>
  </w:style>
  <w:style w:type="paragraph" w:customStyle="1" w:styleId="0A49B96097A0410B83D02200BECD9FF8">
    <w:name w:val="0A49B96097A0410B83D02200BECD9FF8"/>
    <w:rsid w:val="000C63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SEPTEMBER</PublishDate>
  <Abstract/>
  <CompanyAddress>Professor Name: M Moeen uddin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904E65-3ABD-4EE4-8350-828419BC4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7</TotalTime>
  <Pages>5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KHALIFA Shoaib- 2520247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AVIATION BRANDING JOURNEY</dc:title>
  <dc:subject>Application of ICT</dc:subject>
  <dc:creator>Lab-4</dc:creator>
  <cp:keywords/>
  <dc:description>Khalifa Shoaib</dc:description>
  <cp:lastModifiedBy>Khalifa Shoaib</cp:lastModifiedBy>
  <cp:revision>3</cp:revision>
  <dcterms:created xsi:type="dcterms:W3CDTF">2025-09-24T12:11:00Z</dcterms:created>
  <dcterms:modified xsi:type="dcterms:W3CDTF">2025-09-25T15:24:00Z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